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01CD" w14:textId="77777777" w:rsidR="00C377C7" w:rsidRPr="002571F6" w:rsidRDefault="00C377C7" w:rsidP="00CD1927">
      <w:pPr>
        <w:spacing w:before="240" w:after="0"/>
        <w:jc w:val="center"/>
        <w:rPr>
          <w:rFonts w:cs="Times New Roman"/>
          <w:sz w:val="26"/>
          <w:szCs w:val="26"/>
        </w:rPr>
      </w:pPr>
      <w:r w:rsidRPr="002571F6">
        <w:rPr>
          <w:rFonts w:cs="Times New Roman"/>
          <w:sz w:val="26"/>
          <w:szCs w:val="26"/>
        </w:rPr>
        <w:br w:type="textWrapping" w:clear="all"/>
      </w:r>
    </w:p>
    <w:p w14:paraId="68ACDC81" w14:textId="112557F0" w:rsidR="007B6E08" w:rsidRPr="002571F6" w:rsidRDefault="00E5782F" w:rsidP="00FB0C1E">
      <w:pPr>
        <w:jc w:val="center"/>
        <w:rPr>
          <w:rFonts w:cs="Times New Roman"/>
          <w:b/>
          <w:color w:val="002060"/>
          <w:sz w:val="26"/>
          <w:szCs w:val="26"/>
        </w:rPr>
      </w:pPr>
      <w:r>
        <w:rPr>
          <w:noProof/>
        </w:rPr>
        <w:drawing>
          <wp:inline distT="0" distB="0" distL="0" distR="0" wp14:anchorId="671977EA" wp14:editId="6703A031">
            <wp:extent cx="3512820" cy="1295400"/>
            <wp:effectExtent l="0" t="0" r="0" b="0"/>
            <wp:docPr id="618778225" name="Picture 1" descr="Power BI Skills for Data Analy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wer BI Skills for Data Analys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42232" w14:textId="42CBCAF1" w:rsidR="00C377C7" w:rsidRPr="002571F6" w:rsidRDefault="00B627D9" w:rsidP="00FB0C1E">
      <w:pPr>
        <w:jc w:val="center"/>
        <w:rPr>
          <w:rFonts w:cs="Times New Roman"/>
          <w:b/>
          <w:color w:val="002060"/>
          <w:sz w:val="26"/>
          <w:szCs w:val="26"/>
        </w:rPr>
      </w:pPr>
      <w:r>
        <w:rPr>
          <w:rFonts w:cs="Times New Roman"/>
          <w:b/>
          <w:color w:val="002060"/>
          <w:sz w:val="26"/>
          <w:szCs w:val="26"/>
        </w:rPr>
        <w:t>Lab</w:t>
      </w:r>
      <w:r w:rsidR="008E7C74">
        <w:rPr>
          <w:rFonts w:cs="Times New Roman"/>
          <w:b/>
          <w:color w:val="002060"/>
          <w:sz w:val="26"/>
          <w:szCs w:val="26"/>
        </w:rPr>
        <w:t xml:space="preserve"> </w:t>
      </w:r>
      <w:r w:rsidR="00E5782F">
        <w:rPr>
          <w:rFonts w:cs="Times New Roman"/>
          <w:b/>
          <w:color w:val="002060"/>
          <w:sz w:val="26"/>
          <w:szCs w:val="26"/>
        </w:rPr>
        <w:t>DAT10</w:t>
      </w:r>
      <w:r w:rsidR="0079196E">
        <w:rPr>
          <w:rFonts w:cs="Times New Roman"/>
          <w:b/>
          <w:color w:val="002060"/>
          <w:sz w:val="26"/>
          <w:szCs w:val="26"/>
        </w:rPr>
        <w:t>4</w:t>
      </w:r>
    </w:p>
    <w:p w14:paraId="2FF0B022" w14:textId="77777777" w:rsidR="00592AB0" w:rsidRPr="002571F6" w:rsidRDefault="00592AB0" w:rsidP="00592AB0">
      <w:pPr>
        <w:spacing w:before="240"/>
        <w:jc w:val="center"/>
        <w:rPr>
          <w:rFonts w:cs="Times New Roman"/>
          <w:b/>
          <w:color w:val="002060"/>
          <w:sz w:val="26"/>
          <w:szCs w:val="26"/>
        </w:rPr>
      </w:pPr>
    </w:p>
    <w:p w14:paraId="4150A88D" w14:textId="694F90BB" w:rsidR="00C377C7" w:rsidRPr="002571F6" w:rsidRDefault="0079196E" w:rsidP="00E5782F">
      <w:pPr>
        <w:spacing w:before="240" w:after="0"/>
        <w:jc w:val="center"/>
        <w:rPr>
          <w:rFonts w:cs="Times New Roman"/>
          <w:b/>
          <w:color w:val="4F81BD" w:themeColor="accent1"/>
          <w:sz w:val="26"/>
          <w:szCs w:val="26"/>
        </w:rPr>
      </w:pPr>
      <w:r>
        <w:rPr>
          <w:rFonts w:cs="Times New Roman"/>
          <w:b/>
          <w:color w:val="4F81BD" w:themeColor="accent1"/>
          <w:sz w:val="26"/>
          <w:szCs w:val="26"/>
        </w:rPr>
        <w:t>SQL CƠ BẢN</w:t>
      </w:r>
    </w:p>
    <w:p w14:paraId="4E5F004A" w14:textId="54960DA3" w:rsidR="00C377C7" w:rsidRPr="002571F6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26"/>
          <w:szCs w:val="26"/>
        </w:rPr>
      </w:pPr>
      <w:r w:rsidRPr="002571F6">
        <w:rPr>
          <w:rFonts w:cs="Times New Roman"/>
          <w:sz w:val="26"/>
          <w:szCs w:val="26"/>
        </w:rPr>
        <w:t xml:space="preserve">Mã số sinh viên </w:t>
      </w:r>
      <w:r w:rsidRPr="002571F6">
        <w:rPr>
          <w:rFonts w:cs="Times New Roman"/>
          <w:sz w:val="26"/>
          <w:szCs w:val="26"/>
        </w:rPr>
        <w:tab/>
        <w:t xml:space="preserve">: </w:t>
      </w:r>
      <w:r w:rsidR="00B86F88">
        <w:rPr>
          <w:rFonts w:cs="Times New Roman"/>
          <w:sz w:val="26"/>
          <w:szCs w:val="26"/>
        </w:rPr>
        <w:t>PS49725</w:t>
      </w:r>
    </w:p>
    <w:p w14:paraId="2D9AF345" w14:textId="7626F11E" w:rsidR="00C377C7" w:rsidRPr="002571F6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26"/>
          <w:szCs w:val="26"/>
        </w:rPr>
      </w:pPr>
      <w:r w:rsidRPr="002571F6">
        <w:rPr>
          <w:rFonts w:cs="Times New Roman"/>
          <w:sz w:val="26"/>
          <w:szCs w:val="26"/>
        </w:rPr>
        <w:t xml:space="preserve">Họ tên sinh viên </w:t>
      </w:r>
      <w:r w:rsidRPr="002571F6">
        <w:rPr>
          <w:rFonts w:cs="Times New Roman"/>
          <w:sz w:val="26"/>
          <w:szCs w:val="26"/>
        </w:rPr>
        <w:tab/>
        <w:t xml:space="preserve">: </w:t>
      </w:r>
      <w:r w:rsidR="00B86F88">
        <w:rPr>
          <w:rFonts w:cs="Times New Roman"/>
          <w:sz w:val="26"/>
          <w:szCs w:val="26"/>
        </w:rPr>
        <w:t>Võ Thanh Sơn</w:t>
      </w:r>
    </w:p>
    <w:p w14:paraId="2C73767C" w14:textId="6C5E0CE4" w:rsidR="00C377C7" w:rsidRPr="002571F6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26"/>
          <w:szCs w:val="26"/>
        </w:rPr>
      </w:pPr>
      <w:r w:rsidRPr="002571F6">
        <w:rPr>
          <w:rFonts w:cs="Times New Roman"/>
          <w:sz w:val="26"/>
          <w:szCs w:val="26"/>
        </w:rPr>
        <w:t xml:space="preserve">Lớp </w:t>
      </w:r>
      <w:r w:rsidRPr="002571F6">
        <w:rPr>
          <w:rFonts w:cs="Times New Roman"/>
          <w:sz w:val="26"/>
          <w:szCs w:val="26"/>
        </w:rPr>
        <w:tab/>
        <w:t xml:space="preserve">: </w:t>
      </w:r>
      <w:r w:rsidR="00E5782F">
        <w:rPr>
          <w:rFonts w:cs="Times New Roman"/>
          <w:sz w:val="26"/>
          <w:szCs w:val="26"/>
        </w:rPr>
        <w:t>DP21301</w:t>
      </w:r>
    </w:p>
    <w:p w14:paraId="64953369" w14:textId="209B7DFA" w:rsidR="00C377C7" w:rsidRPr="002571F6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26"/>
          <w:szCs w:val="26"/>
        </w:rPr>
      </w:pPr>
      <w:r w:rsidRPr="002571F6">
        <w:rPr>
          <w:rFonts w:cs="Times New Roman"/>
          <w:sz w:val="26"/>
          <w:szCs w:val="26"/>
        </w:rPr>
        <w:t xml:space="preserve">Giảng viên hướng dẫn </w:t>
      </w:r>
      <w:r w:rsidRPr="002571F6">
        <w:rPr>
          <w:rFonts w:cs="Times New Roman"/>
          <w:sz w:val="26"/>
          <w:szCs w:val="26"/>
        </w:rPr>
        <w:tab/>
        <w:t>:</w:t>
      </w:r>
      <w:r w:rsidR="00A26790">
        <w:rPr>
          <w:rFonts w:cs="Times New Roman"/>
          <w:sz w:val="26"/>
          <w:szCs w:val="26"/>
        </w:rPr>
        <w:t xml:space="preserve">Trần </w:t>
      </w:r>
      <w:r w:rsidR="0079196E">
        <w:rPr>
          <w:rFonts w:cs="Times New Roman"/>
          <w:sz w:val="26"/>
          <w:szCs w:val="26"/>
        </w:rPr>
        <w:t>Tuấn Anh</w:t>
      </w:r>
    </w:p>
    <w:p w14:paraId="4AE21E1B" w14:textId="77777777" w:rsidR="00C377C7" w:rsidRPr="002571F6" w:rsidRDefault="00C377C7" w:rsidP="00E87414">
      <w:pPr>
        <w:spacing w:before="240" w:after="0"/>
        <w:jc w:val="both"/>
        <w:rPr>
          <w:rFonts w:cs="Times New Roman"/>
          <w:sz w:val="26"/>
          <w:szCs w:val="26"/>
        </w:rPr>
      </w:pPr>
    </w:p>
    <w:p w14:paraId="5FA9DF47" w14:textId="77777777" w:rsidR="00C377C7" w:rsidRPr="002571F6" w:rsidRDefault="00C377C7" w:rsidP="00E87414">
      <w:pPr>
        <w:spacing w:before="240"/>
        <w:jc w:val="both"/>
        <w:rPr>
          <w:rFonts w:cs="Times New Roman"/>
          <w:sz w:val="26"/>
          <w:szCs w:val="26"/>
        </w:rPr>
      </w:pPr>
      <w:r w:rsidRPr="002571F6">
        <w:rPr>
          <w:rFonts w:cs="Times New Roman"/>
          <w:sz w:val="26"/>
          <w:szCs w:val="26"/>
        </w:rPr>
        <w:br w:type="page"/>
      </w:r>
    </w:p>
    <w:p w14:paraId="12E78F19" w14:textId="77777777" w:rsidR="00E16291" w:rsidRPr="002571F6" w:rsidRDefault="00E16291" w:rsidP="00E87414">
      <w:pPr>
        <w:spacing w:before="240"/>
        <w:jc w:val="both"/>
        <w:rPr>
          <w:rStyle w:val="fontstyle01"/>
          <w:rFonts w:ascii="Times New Roman" w:hAnsi="Times New Roman" w:cs="Times New Roman"/>
          <w:sz w:val="26"/>
          <w:szCs w:val="26"/>
        </w:rPr>
        <w:sectPr w:rsidR="00E16291" w:rsidRPr="002571F6" w:rsidSect="00FB0C1E">
          <w:headerReference w:type="default" r:id="rId9"/>
          <w:footerReference w:type="default" r:id="rId10"/>
          <w:headerReference w:type="first" r:id="rId11"/>
          <w:pgSz w:w="11907" w:h="16839" w:code="9"/>
          <w:pgMar w:top="1152" w:right="1152" w:bottom="1152" w:left="1152" w:header="432" w:footer="720" w:gutter="720"/>
          <w:pgBorders w:offsetFrom="page">
            <w:top w:val="flowersTiny" w:sz="14" w:space="24" w:color="auto"/>
            <w:left w:val="flowersTiny" w:sz="14" w:space="24" w:color="auto"/>
            <w:bottom w:val="flowersTiny" w:sz="14" w:space="24" w:color="auto"/>
            <w:right w:val="flowersTiny" w:sz="14" w:space="24" w:color="auto"/>
          </w:pgBorders>
          <w:cols w:space="720"/>
          <w:docGrid w:linePitch="381"/>
        </w:sectPr>
      </w:pPr>
    </w:p>
    <w:p w14:paraId="58695F90" w14:textId="77777777" w:rsidR="00E16291" w:rsidRPr="002571F6" w:rsidRDefault="00E16291" w:rsidP="00592AB0">
      <w:pPr>
        <w:pStyle w:val="TOCHeading"/>
        <w:spacing w:before="240"/>
        <w:ind w:left="720" w:hanging="720"/>
        <w:jc w:val="center"/>
        <w:rPr>
          <w:rFonts w:cs="Times New Roman"/>
          <w:sz w:val="26"/>
          <w:szCs w:val="26"/>
        </w:rPr>
      </w:pPr>
      <w:r w:rsidRPr="002571F6">
        <w:rPr>
          <w:rFonts w:cs="Times New Roman"/>
          <w:sz w:val="26"/>
          <w:szCs w:val="26"/>
        </w:rPr>
        <w:lastRenderedPageBreak/>
        <w:t>MỤC LỤC</w:t>
      </w:r>
    </w:p>
    <w:p w14:paraId="5D83FAF7" w14:textId="77777777" w:rsidR="005704CB" w:rsidRDefault="005704CB" w:rsidP="00E87414">
      <w:pPr>
        <w:spacing w:before="240"/>
        <w:jc w:val="both"/>
        <w:rPr>
          <w:rFonts w:cs="Times New Roman"/>
          <w:noProof/>
          <w:sz w:val="26"/>
          <w:szCs w:val="26"/>
        </w:rPr>
      </w:pPr>
    </w:p>
    <w:p w14:paraId="2B3FC5E6" w14:textId="77777777" w:rsidR="002526F2" w:rsidRPr="002571F6" w:rsidRDefault="002526F2" w:rsidP="00E87414">
      <w:pPr>
        <w:spacing w:before="240"/>
        <w:jc w:val="both"/>
        <w:rPr>
          <w:rFonts w:cs="Times New Roman"/>
          <w:noProof/>
          <w:sz w:val="26"/>
          <w:szCs w:val="26"/>
        </w:rPr>
        <w:sectPr w:rsidR="002526F2" w:rsidRPr="002571F6" w:rsidSect="00F50AFB">
          <w:headerReference w:type="default" r:id="rId12"/>
          <w:footerReference w:type="first" r:id="rId13"/>
          <w:pgSz w:w="11907" w:h="16839" w:code="9"/>
          <w:pgMar w:top="1152" w:right="1152" w:bottom="1152" w:left="1152" w:header="576" w:footer="576" w:gutter="720"/>
          <w:cols w:space="720"/>
          <w:titlePg/>
          <w:docGrid w:linePitch="381"/>
        </w:sectPr>
      </w:pPr>
    </w:p>
    <w:p w14:paraId="4897DF2C" w14:textId="1E421021" w:rsidR="00A24CF3" w:rsidRDefault="00F76E31" w:rsidP="002571F6">
      <w:r w:rsidRPr="00F76E31">
        <w:lastRenderedPageBreak/>
        <w:t>Bài 1 (4 điểm)</w:t>
      </w:r>
    </w:p>
    <w:p w14:paraId="0F1E833A" w14:textId="11068D96" w:rsidR="00F76E31" w:rsidRDefault="00F76E31" w:rsidP="00F76E31">
      <w:pPr>
        <w:pStyle w:val="ListParagraph"/>
        <w:numPr>
          <w:ilvl w:val="0"/>
          <w:numId w:val="22"/>
        </w:numPr>
      </w:pPr>
      <w:r w:rsidRPr="00F76E31">
        <w:t>Tạo các backup device:</w:t>
      </w:r>
    </w:p>
    <w:p w14:paraId="18A295B9" w14:textId="71F6B39C" w:rsidR="00F76E31" w:rsidRDefault="00F76E31" w:rsidP="00F76E31">
      <w:r w:rsidRPr="00F76E31">
        <w:drawing>
          <wp:inline distT="0" distB="0" distL="0" distR="0" wp14:anchorId="20556E05" wp14:editId="365AC4F3">
            <wp:extent cx="5640705" cy="3170555"/>
            <wp:effectExtent l="0" t="0" r="0" b="0"/>
            <wp:docPr id="130916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65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0693" w14:textId="3B7D7D08" w:rsidR="00F76E31" w:rsidRDefault="00F76E31" w:rsidP="00F76E31">
      <w:r w:rsidRPr="00F76E31">
        <w:drawing>
          <wp:inline distT="0" distB="0" distL="0" distR="0" wp14:anchorId="58325FB7" wp14:editId="73EC6455">
            <wp:extent cx="5640705" cy="4591685"/>
            <wp:effectExtent l="0" t="0" r="0" b="0"/>
            <wp:docPr id="123333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36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2FC1" w14:textId="58958BEE" w:rsidR="00F76E31" w:rsidRDefault="00F76E31" w:rsidP="00F76E31">
      <w:r>
        <w:t>Đã tạo backup device</w:t>
      </w:r>
      <w:r>
        <w:t xml:space="preserve"> </w:t>
      </w:r>
      <w:r>
        <w:t>thành công</w:t>
      </w:r>
    </w:p>
    <w:p w14:paraId="59F9D135" w14:textId="0467BB12" w:rsidR="00F76E31" w:rsidRDefault="00F76E31" w:rsidP="00F76E31">
      <w:r w:rsidRPr="00F76E31">
        <w:lastRenderedPageBreak/>
        <w:drawing>
          <wp:inline distT="0" distB="0" distL="0" distR="0" wp14:anchorId="1A8064E7" wp14:editId="660101DF">
            <wp:extent cx="5640705" cy="3170555"/>
            <wp:effectExtent l="0" t="0" r="0" b="0"/>
            <wp:docPr id="27749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998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B507" w14:textId="2F783317" w:rsidR="00F76E31" w:rsidRDefault="00F76E31" w:rsidP="00F76E31">
      <w:r w:rsidRPr="00F76E31">
        <w:t>Tương tự tạo backup device cho Backup Differential</w:t>
      </w:r>
      <w:r>
        <w:t xml:space="preserve"> và </w:t>
      </w:r>
      <w:r w:rsidRPr="00F76E31">
        <w:t>Backup Transaction log</w:t>
      </w:r>
    </w:p>
    <w:p w14:paraId="76403542" w14:textId="08FAD5B7" w:rsidR="00F76E31" w:rsidRDefault="00F76E31" w:rsidP="00F76E31">
      <w:r w:rsidRPr="00F76E31">
        <w:drawing>
          <wp:inline distT="0" distB="0" distL="0" distR="0" wp14:anchorId="19E5921E" wp14:editId="00881D66">
            <wp:extent cx="5640705" cy="3170555"/>
            <wp:effectExtent l="0" t="0" r="0" b="0"/>
            <wp:docPr id="149454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438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0BE6" w14:textId="038AACD4" w:rsidR="00F76E31" w:rsidRDefault="00F76E31" w:rsidP="00F76E31">
      <w:r>
        <w:t>Đã tạo thành công</w:t>
      </w:r>
    </w:p>
    <w:p w14:paraId="118410FB" w14:textId="5E9DE011" w:rsidR="00F76E31" w:rsidRDefault="00F76E31" w:rsidP="00F76E31">
      <w:pPr>
        <w:pStyle w:val="ListParagraph"/>
        <w:numPr>
          <w:ilvl w:val="0"/>
          <w:numId w:val="22"/>
        </w:numPr>
      </w:pPr>
      <w:r w:rsidRPr="00F76E31">
        <w:t>Thực hiện backup Full, backup Differential, Backup Transaction log với các device backup đã tạo ở bài 1.a</w:t>
      </w:r>
    </w:p>
    <w:p w14:paraId="06D96FAC" w14:textId="4006355D" w:rsidR="00F76E31" w:rsidRDefault="00F76E31" w:rsidP="00F76E31">
      <w:r w:rsidRPr="00F76E31">
        <w:t>Chọn DemoDB_01 (CSDL cần thực hiện backup) -&gt; chuột phải -&gt; Tasks -&gt; Back Up …</w:t>
      </w:r>
    </w:p>
    <w:p w14:paraId="15ECF279" w14:textId="596263BF" w:rsidR="00384BAC" w:rsidRDefault="00384BAC" w:rsidP="00F76E31">
      <w:r w:rsidRPr="00384BAC">
        <w:lastRenderedPageBreak/>
        <w:drawing>
          <wp:inline distT="0" distB="0" distL="0" distR="0" wp14:anchorId="2E998150" wp14:editId="2C53095F">
            <wp:extent cx="5640705" cy="3170555"/>
            <wp:effectExtent l="0" t="0" r="0" b="0"/>
            <wp:docPr id="123722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250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4AA2" w14:textId="24E062A8" w:rsidR="00384BAC" w:rsidRDefault="00384BAC" w:rsidP="00F76E31">
      <w:r w:rsidRPr="00384BAC">
        <w:drawing>
          <wp:inline distT="0" distB="0" distL="0" distR="0" wp14:anchorId="4F358CDD" wp14:editId="0812BF4F">
            <wp:extent cx="5640705" cy="4629785"/>
            <wp:effectExtent l="0" t="0" r="0" b="0"/>
            <wp:docPr id="32627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765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266F" w14:textId="0E102DF2" w:rsidR="00384BAC" w:rsidRDefault="00384BAC" w:rsidP="00F76E31">
      <w:r w:rsidRPr="00384BAC">
        <w:lastRenderedPageBreak/>
        <w:drawing>
          <wp:inline distT="0" distB="0" distL="0" distR="0" wp14:anchorId="1DBF42C1" wp14:editId="75CD006D">
            <wp:extent cx="5640705" cy="3170555"/>
            <wp:effectExtent l="0" t="0" r="0" b="0"/>
            <wp:docPr id="122754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486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BC0D" w14:textId="47E36B70" w:rsidR="00384BAC" w:rsidRDefault="00384BAC" w:rsidP="00F76E31">
      <w:r>
        <w:t>Backup thành công</w:t>
      </w:r>
    </w:p>
    <w:p w14:paraId="0503A64D" w14:textId="1B306C69" w:rsidR="00384BAC" w:rsidRDefault="00384BAC" w:rsidP="00F76E31">
      <w:r w:rsidRPr="00384BAC">
        <w:t>Thực hiện Backup Differential Chuẩn bị: Giả lập dữ liệu phát sinh sau khi backup full, chúng ta nên tạo mới bản và thêm dữ liệu vào CSDL Chọn CSDL DemoDB_01 -&gt; Table -&gt;click chuột phải -&gt; New -&gt; Table…</w:t>
      </w:r>
    </w:p>
    <w:p w14:paraId="4074149F" w14:textId="264C9F4B" w:rsidR="00384BAC" w:rsidRDefault="00384BAC" w:rsidP="00F76E31">
      <w:r w:rsidRPr="00384BAC">
        <w:drawing>
          <wp:inline distT="0" distB="0" distL="0" distR="0" wp14:anchorId="6487CE18" wp14:editId="44533257">
            <wp:extent cx="5640705" cy="3170555"/>
            <wp:effectExtent l="0" t="0" r="0" b="0"/>
            <wp:docPr id="191492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278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C784" w14:textId="2D29CE0B" w:rsidR="00384BAC" w:rsidRDefault="00384BAC" w:rsidP="00F76E31">
      <w:r w:rsidRPr="00384BAC">
        <w:t>Tạo các trường dữ liệu MaSoSinhVien, TenSinhVien, Diem và lưu lại (Ví dụ: Table_1)</w:t>
      </w:r>
    </w:p>
    <w:p w14:paraId="66BFA863" w14:textId="3AD99350" w:rsidR="00384BAC" w:rsidRDefault="00384BAC" w:rsidP="00F76E31">
      <w:r w:rsidRPr="00384BAC">
        <w:lastRenderedPageBreak/>
        <w:drawing>
          <wp:inline distT="0" distB="0" distL="0" distR="0" wp14:anchorId="47F53DE7" wp14:editId="4EDDE7DC">
            <wp:extent cx="5640705" cy="3170555"/>
            <wp:effectExtent l="0" t="0" r="0" b="0"/>
            <wp:docPr id="2095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3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8A5A" w14:textId="57D7EF03" w:rsidR="00384BAC" w:rsidRDefault="00384BAC" w:rsidP="00F76E31">
      <w:r w:rsidRPr="00384BAC">
        <w:t>Chọn CSDL DemoDB_01 -&gt; Tasks -&gt; Back Up…</w:t>
      </w:r>
    </w:p>
    <w:p w14:paraId="1906072C" w14:textId="49E69CF1" w:rsidR="00384BAC" w:rsidRDefault="00384BAC" w:rsidP="00F76E31">
      <w:r w:rsidRPr="00384BAC">
        <w:t>Ở mục Source chọn Backup type -&gt; chọn Differential -&gt; mục Destination chọn Add -&gt; Backup device chọn DemoDB_01_Backup_Differential -&gt; OK -&gt; OK</w:t>
      </w:r>
    </w:p>
    <w:p w14:paraId="3C92001F" w14:textId="1391D6C6" w:rsidR="00384BAC" w:rsidRDefault="0057561B" w:rsidP="00F76E31">
      <w:r w:rsidRPr="0057561B">
        <w:drawing>
          <wp:inline distT="0" distB="0" distL="0" distR="0" wp14:anchorId="5CE9305C" wp14:editId="61118165">
            <wp:extent cx="5640705" cy="3170555"/>
            <wp:effectExtent l="0" t="0" r="0" b="0"/>
            <wp:docPr id="6319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50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2318" w14:textId="7826B5D9" w:rsidR="0057561B" w:rsidRDefault="0057561B" w:rsidP="00F76E31">
      <w:r w:rsidRPr="0057561B">
        <w:t>Backup thành công</w:t>
      </w:r>
    </w:p>
    <w:p w14:paraId="57D007DB" w14:textId="3AE92F08" w:rsidR="0057561B" w:rsidRDefault="0057561B" w:rsidP="00F76E31">
      <w:r w:rsidRPr="0057561B">
        <w:t>DemoDB_01_Backup_Transaction_Log</w:t>
      </w:r>
      <w:r>
        <w:t xml:space="preserve">. </w:t>
      </w:r>
      <w:r w:rsidRPr="0057561B">
        <w:t>Th ự c hi ệ n tương t ự như backup full</w:t>
      </w:r>
    </w:p>
    <w:p w14:paraId="26437E69" w14:textId="77777777" w:rsidR="0057561B" w:rsidRDefault="0057561B" w:rsidP="00F76E31"/>
    <w:p w14:paraId="5A65D39B" w14:textId="77777777" w:rsidR="00384BAC" w:rsidRDefault="00384BAC" w:rsidP="00F76E31"/>
    <w:p w14:paraId="11DA53B9" w14:textId="0CF4B22A" w:rsidR="00F76E31" w:rsidRDefault="009E43D0" w:rsidP="00F76E31">
      <w:r>
        <w:lastRenderedPageBreak/>
        <w:t xml:space="preserve">Kết quả sau thực hiện </w:t>
      </w:r>
    </w:p>
    <w:p w14:paraId="639ACDFC" w14:textId="2570AA5E" w:rsidR="009E43D0" w:rsidRDefault="009E43D0" w:rsidP="00F76E31">
      <w:r w:rsidRPr="009E43D0">
        <w:drawing>
          <wp:inline distT="0" distB="0" distL="0" distR="0" wp14:anchorId="6E44A878" wp14:editId="3531A750">
            <wp:extent cx="5640705" cy="3170555"/>
            <wp:effectExtent l="0" t="0" r="0" b="0"/>
            <wp:docPr id="45328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860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53D5" w14:textId="1E31898B" w:rsidR="009E43D0" w:rsidRDefault="009E43D0" w:rsidP="009E43D0">
      <w:pPr>
        <w:pStyle w:val="ListParagraph"/>
        <w:numPr>
          <w:ilvl w:val="0"/>
          <w:numId w:val="22"/>
        </w:numPr>
      </w:pPr>
      <w:r w:rsidRPr="009E43D0">
        <w:t>Kiểm tra kết quả sau khi backup tương ứng với từng kiểu backup</w:t>
      </w:r>
    </w:p>
    <w:p w14:paraId="47A19DDA" w14:textId="739E2E28" w:rsidR="009E43D0" w:rsidRDefault="009E43D0" w:rsidP="009E43D0">
      <w:r w:rsidRPr="009E43D0">
        <w:t>Trong server Objects chọn Backup Devices -&gt; phải chuột vào DemoDB_01_Backup_Differential -&gt; properties -&gt; Media Contents</w:t>
      </w:r>
    </w:p>
    <w:p w14:paraId="2528757D" w14:textId="23BBE487" w:rsidR="009E43D0" w:rsidRDefault="009E43D0" w:rsidP="009E43D0">
      <w:r w:rsidRPr="009E43D0">
        <w:lastRenderedPageBreak/>
        <w:drawing>
          <wp:inline distT="0" distB="0" distL="0" distR="0" wp14:anchorId="7A3ADE17" wp14:editId="41A043ED">
            <wp:extent cx="5640705" cy="4751705"/>
            <wp:effectExtent l="0" t="0" r="0" b="0"/>
            <wp:docPr id="5939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61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30FF" w14:textId="4611C4B4" w:rsidR="009E43D0" w:rsidRDefault="009E43D0" w:rsidP="009E43D0">
      <w:r w:rsidRPr="009E43D0">
        <w:t>Để xem report backup, phải chuột vào database muốn xem chọn Reports -&gt; Standard reports -&gt; Backup and Restore Events.</w:t>
      </w:r>
    </w:p>
    <w:p w14:paraId="1881E8A6" w14:textId="5BA36CB9" w:rsidR="009E43D0" w:rsidRDefault="009E43D0" w:rsidP="009E43D0">
      <w:r w:rsidRPr="009E43D0">
        <w:drawing>
          <wp:inline distT="0" distB="0" distL="0" distR="0" wp14:anchorId="278EDBA3" wp14:editId="25E25B66">
            <wp:extent cx="5640705" cy="3170555"/>
            <wp:effectExtent l="0" t="0" r="0" b="0"/>
            <wp:docPr id="31056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675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2C2F" w14:textId="77777777" w:rsidR="009E43D0" w:rsidRDefault="009E43D0" w:rsidP="009E43D0">
      <w:r w:rsidRPr="009E43D0">
        <w:t xml:space="preserve">Bài 2 (4 điểm) </w:t>
      </w:r>
    </w:p>
    <w:p w14:paraId="5ED55878" w14:textId="16634603" w:rsidR="009E43D0" w:rsidRDefault="009E43D0" w:rsidP="009E43D0">
      <w:pPr>
        <w:pStyle w:val="ListParagraph"/>
        <w:numPr>
          <w:ilvl w:val="0"/>
          <w:numId w:val="23"/>
        </w:numPr>
      </w:pPr>
      <w:r w:rsidRPr="009E43D0">
        <w:lastRenderedPageBreak/>
        <w:t>Lập lịch backup định kỳ cho CSDL</w:t>
      </w:r>
    </w:p>
    <w:p w14:paraId="7FF9392F" w14:textId="275481CD" w:rsidR="009E43D0" w:rsidRDefault="009E43D0" w:rsidP="009E43D0">
      <w:r w:rsidRPr="009E43D0">
        <w:t>KHỞI ĐỘI DỊCH VỤ SQL SERVER AGENT</w:t>
      </w:r>
    </w:p>
    <w:p w14:paraId="737A3564" w14:textId="56DD4B5F" w:rsidR="009E43D0" w:rsidRDefault="009E43D0" w:rsidP="009E43D0">
      <w:r>
        <w:t>Đang dùng bản express nên không thể thực hiện chức năng này</w:t>
      </w:r>
    </w:p>
    <w:p w14:paraId="450E263D" w14:textId="4ADDBE49" w:rsidR="00AB4D26" w:rsidRDefault="00AB4D26" w:rsidP="00AB4D26">
      <w:pPr>
        <w:pStyle w:val="ListParagraph"/>
        <w:numPr>
          <w:ilvl w:val="0"/>
          <w:numId w:val="23"/>
        </w:numPr>
      </w:pPr>
      <w:r w:rsidRPr="00AB4D26">
        <w:t xml:space="preserve">Phục hồi sữ liệu với các bản sao đã thực hiện ở bài 1.b </w:t>
      </w:r>
    </w:p>
    <w:p w14:paraId="0D49A80B" w14:textId="5FB88689" w:rsidR="00AB4D26" w:rsidRDefault="00AB4D26" w:rsidP="00AB4D26">
      <w:r w:rsidRPr="00AB4D26">
        <w:t>GIẢ LẬP XÓA CSDL SSMS phải chuột vào Database cần xóa -&gt; delete -&gt; Delete Object ấn OK</w:t>
      </w:r>
    </w:p>
    <w:p w14:paraId="1B1392BD" w14:textId="4B757DE5" w:rsidR="00AB4D26" w:rsidRDefault="00AB4D26" w:rsidP="00AB4D26">
      <w:r w:rsidRPr="00AB4D26">
        <w:drawing>
          <wp:inline distT="0" distB="0" distL="0" distR="0" wp14:anchorId="756BA124" wp14:editId="394DED3E">
            <wp:extent cx="5640705" cy="3170555"/>
            <wp:effectExtent l="0" t="0" r="0" b="0"/>
            <wp:docPr id="34626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662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4DFB" w14:textId="045D407E" w:rsidR="00AB4D26" w:rsidRDefault="00AB4D26" w:rsidP="00AB4D26">
      <w:r w:rsidRPr="00AB4D26">
        <w:lastRenderedPageBreak/>
        <w:drawing>
          <wp:inline distT="0" distB="0" distL="0" distR="0" wp14:anchorId="087FC658" wp14:editId="06515EE0">
            <wp:extent cx="5640705" cy="4822190"/>
            <wp:effectExtent l="0" t="0" r="0" b="0"/>
            <wp:docPr id="92600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041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FFF6" w14:textId="10920A85" w:rsidR="00AB4D26" w:rsidRDefault="00AB4D26" w:rsidP="00AB4D26">
      <w:r w:rsidRPr="00AB4D26">
        <w:lastRenderedPageBreak/>
        <w:drawing>
          <wp:inline distT="0" distB="0" distL="0" distR="0" wp14:anchorId="4DAA4A3C" wp14:editId="3F1A45E4">
            <wp:extent cx="5640705" cy="4970780"/>
            <wp:effectExtent l="0" t="0" r="0" b="1270"/>
            <wp:docPr id="33995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571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7971" w14:textId="15C11339" w:rsidR="00AB4D26" w:rsidRDefault="00AB4D26" w:rsidP="00AB4D26">
      <w:r>
        <w:t>Restore thành công</w:t>
      </w:r>
    </w:p>
    <w:p w14:paraId="6816B14B" w14:textId="0180E085" w:rsidR="00AB4D26" w:rsidRDefault="00AB4D26" w:rsidP="00AB4D26">
      <w:r w:rsidRPr="00AB4D26">
        <w:t>THỰC HIỆN PHỤC HỒI /RESTORE DIFFERENTIAL BACKUP Tương tự như backup Full bước 5 chúng ta chọn DemoDB_01_Backup_Full &amp; DemoDB_01_Backup_Differential</w:t>
      </w:r>
    </w:p>
    <w:p w14:paraId="10C8C404" w14:textId="3535C229" w:rsidR="00AB4D26" w:rsidRDefault="00AB4D26" w:rsidP="00AB4D26">
      <w:r w:rsidRPr="00AB4D26">
        <w:lastRenderedPageBreak/>
        <w:drawing>
          <wp:inline distT="0" distB="0" distL="0" distR="0" wp14:anchorId="6A666EB1" wp14:editId="736B2F7A">
            <wp:extent cx="5640705" cy="4895850"/>
            <wp:effectExtent l="0" t="0" r="0" b="0"/>
            <wp:docPr id="116987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787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6C80" w14:textId="26033822" w:rsidR="00AB4D26" w:rsidRDefault="00AB4D26" w:rsidP="00AB4D26">
      <w:r w:rsidRPr="00AB4D26">
        <w:t>THỰC HIỆN PHỤC HỒI /RESTORE TRANSACTION LOG Tương tự chúng ta chọn DemoDB_01_Backup_Full, DemoDB_01_Backup_Differential, DemoDB_01_Backup_Transaction_Log</w:t>
      </w:r>
    </w:p>
    <w:p w14:paraId="20E39F04" w14:textId="6C2DE726" w:rsidR="00AB4D26" w:rsidRDefault="00AB4D26" w:rsidP="00AB4D26">
      <w:r w:rsidRPr="00AB4D26">
        <w:lastRenderedPageBreak/>
        <w:drawing>
          <wp:inline distT="0" distB="0" distL="0" distR="0" wp14:anchorId="38099225" wp14:editId="1241912A">
            <wp:extent cx="5640705" cy="4947920"/>
            <wp:effectExtent l="0" t="0" r="0" b="5080"/>
            <wp:docPr id="124731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153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3B08" w14:textId="0B5971E2" w:rsidR="00AB4D26" w:rsidRDefault="00B02692" w:rsidP="00AB4D26">
      <w:r w:rsidRPr="00B02692">
        <w:drawing>
          <wp:inline distT="0" distB="0" distL="0" distR="0" wp14:anchorId="0172B49C" wp14:editId="023038AC">
            <wp:extent cx="5640705" cy="3170555"/>
            <wp:effectExtent l="0" t="0" r="0" b="0"/>
            <wp:docPr id="203879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933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2A22" w14:textId="77777777" w:rsidR="009E43D0" w:rsidRDefault="009E43D0" w:rsidP="009E43D0"/>
    <w:p w14:paraId="054BD9F3" w14:textId="77777777" w:rsidR="00F76E31" w:rsidRDefault="00F76E31" w:rsidP="00F76E31"/>
    <w:p w14:paraId="055973EE" w14:textId="77777777" w:rsidR="00B531B2" w:rsidRDefault="00B531B2" w:rsidP="002571F6"/>
    <w:p w14:paraId="53C115E0" w14:textId="77777777" w:rsidR="00B531B2" w:rsidRDefault="00B531B2" w:rsidP="002571F6"/>
    <w:p w14:paraId="317116DB" w14:textId="77777777" w:rsidR="00B531B2" w:rsidRDefault="00B531B2" w:rsidP="002571F6"/>
    <w:p w14:paraId="5A869949" w14:textId="77777777" w:rsidR="00B531B2" w:rsidRDefault="00B531B2" w:rsidP="002571F6"/>
    <w:p w14:paraId="78B37B87" w14:textId="77777777" w:rsidR="00B531B2" w:rsidRDefault="00B531B2" w:rsidP="002571F6"/>
    <w:p w14:paraId="1896ED78" w14:textId="77777777" w:rsidR="00B531B2" w:rsidRDefault="00B531B2" w:rsidP="002571F6"/>
    <w:p w14:paraId="7120DF25" w14:textId="77777777" w:rsidR="00B531B2" w:rsidRPr="002571F6" w:rsidRDefault="00B531B2" w:rsidP="002571F6">
      <w:pPr>
        <w:sectPr w:rsidR="00B531B2" w:rsidRPr="002571F6" w:rsidSect="00F50AFB">
          <w:footerReference w:type="default" r:id="rId33"/>
          <w:pgSz w:w="11907" w:h="16839" w:code="9"/>
          <w:pgMar w:top="1152" w:right="1152" w:bottom="1152" w:left="1152" w:header="576" w:footer="576" w:gutter="720"/>
          <w:cols w:space="720"/>
          <w:docGrid w:linePitch="381"/>
        </w:sectPr>
      </w:pPr>
    </w:p>
    <w:p w14:paraId="151D8462" w14:textId="77777777" w:rsidR="00E16291" w:rsidRPr="002571F6" w:rsidRDefault="00E16291" w:rsidP="00024DB9">
      <w:pPr>
        <w:pStyle w:val="Heading1"/>
        <w:spacing w:before="240"/>
        <w:jc w:val="both"/>
        <w:rPr>
          <w:rFonts w:ascii="Times New Roman" w:hAnsi="Times New Roman" w:cs="Times New Roman"/>
          <w:noProof/>
          <w:sz w:val="26"/>
          <w:szCs w:val="26"/>
        </w:rPr>
      </w:pPr>
    </w:p>
    <w:p w14:paraId="286C537C" w14:textId="77777777" w:rsidR="007E4CA3" w:rsidRPr="002571F6" w:rsidRDefault="007E4CA3" w:rsidP="00E87414">
      <w:pPr>
        <w:spacing w:before="240"/>
        <w:jc w:val="both"/>
        <w:rPr>
          <w:rFonts w:cs="Times New Roman"/>
          <w:sz w:val="26"/>
          <w:szCs w:val="26"/>
        </w:rPr>
      </w:pPr>
    </w:p>
    <w:sectPr w:rsidR="007E4CA3" w:rsidRPr="002571F6" w:rsidSect="00F50AFB">
      <w:pgSz w:w="11907" w:h="16839" w:code="9"/>
      <w:pgMar w:top="1152" w:right="1152" w:bottom="1152" w:left="1152" w:header="576" w:footer="576" w:gutter="72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B0F55" w14:textId="77777777" w:rsidR="00540E4E" w:rsidRDefault="00540E4E" w:rsidP="00C377C7">
      <w:pPr>
        <w:spacing w:after="0" w:line="240" w:lineRule="auto"/>
      </w:pPr>
      <w:r>
        <w:separator/>
      </w:r>
    </w:p>
  </w:endnote>
  <w:endnote w:type="continuationSeparator" w:id="0">
    <w:p w14:paraId="0228C777" w14:textId="77777777" w:rsidR="00540E4E" w:rsidRDefault="00540E4E" w:rsidP="00C37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761D3" w14:textId="466968AF" w:rsidR="00577C23" w:rsidRPr="00FB0C1E" w:rsidRDefault="00577C23" w:rsidP="00FB0C1E">
    <w:pPr>
      <w:tabs>
        <w:tab w:val="left" w:pos="3796"/>
      </w:tabs>
      <w:jc w:val="center"/>
      <w:rPr>
        <w:rFonts w:cs="Times New Roman"/>
        <w:b/>
        <w:i/>
        <w:color w:val="002060"/>
        <w:sz w:val="36"/>
      </w:rPr>
    </w:pPr>
    <w:r w:rsidRPr="00FB0C1E">
      <w:rPr>
        <w:rFonts w:cs="Times New Roman"/>
        <w:b/>
        <w:i/>
        <w:color w:val="002060"/>
        <w:sz w:val="36"/>
      </w:rPr>
      <w:t>TP.HCM - 20</w:t>
    </w:r>
    <w:r w:rsidR="00024DB9">
      <w:rPr>
        <w:rFonts w:cs="Times New Roman"/>
        <w:b/>
        <w:i/>
        <w:color w:val="002060"/>
        <w:sz w:val="36"/>
      </w:rPr>
      <w:t>2</w:t>
    </w:r>
    <w:r w:rsidR="00F05A29">
      <w:rPr>
        <w:rFonts w:cs="Times New Roman"/>
        <w:b/>
        <w:i/>
        <w:color w:val="002060"/>
        <w:sz w:val="36"/>
      </w:rPr>
      <w:t>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A3792" w14:textId="4CDD86B1" w:rsidR="00E16291" w:rsidRDefault="00E5782F" w:rsidP="00F50AFB">
    <w:pPr>
      <w:pStyle w:val="Footer"/>
      <w:pBdr>
        <w:top w:val="dotDash" w:sz="8" w:space="1" w:color="auto"/>
      </w:pBdr>
      <w:tabs>
        <w:tab w:val="clear" w:pos="9360"/>
        <w:tab w:val="right" w:pos="8910"/>
      </w:tabs>
    </w:pPr>
    <w:r>
      <w:rPr>
        <w:i/>
      </w:rPr>
      <w:t>DAT105</w:t>
    </w:r>
    <w:r w:rsidR="000F2D81">
      <w:rPr>
        <w:i/>
      </w:rPr>
      <w:tab/>
    </w:r>
    <w:r w:rsidR="000F2D81">
      <w:rPr>
        <w:i/>
      </w:rPr>
      <w:tab/>
    </w:r>
    <w:r w:rsidR="000F2D81" w:rsidRPr="006E7908">
      <w:rPr>
        <w:i/>
      </w:rPr>
      <w:t xml:space="preserve">Trang </w:t>
    </w:r>
    <w:sdt>
      <w:sdtPr>
        <w:id w:val="1581931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F2D81">
          <w:fldChar w:fldCharType="begin"/>
        </w:r>
        <w:r w:rsidR="000F2D81">
          <w:instrText xml:space="preserve"> PAGE   \* MERGEFORMAT </w:instrText>
        </w:r>
        <w:r w:rsidR="000F2D81">
          <w:fldChar w:fldCharType="separate"/>
        </w:r>
        <w:r w:rsidR="00793A98">
          <w:rPr>
            <w:noProof/>
          </w:rPr>
          <w:t>2</w:t>
        </w:r>
        <w:r w:rsidR="000F2D81"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0A9B5" w14:textId="5EBC21F5" w:rsidR="00F50AFB" w:rsidRPr="00F50AFB" w:rsidRDefault="00E5782F" w:rsidP="00F50AFB">
    <w:pPr>
      <w:pStyle w:val="Footer"/>
      <w:pBdr>
        <w:top w:val="dotDash" w:sz="8" w:space="1" w:color="auto"/>
      </w:pBdr>
      <w:tabs>
        <w:tab w:val="clear" w:pos="9360"/>
        <w:tab w:val="right" w:pos="8910"/>
      </w:tabs>
    </w:pPr>
    <w:r>
      <w:rPr>
        <w:i/>
      </w:rPr>
      <w:t>DAT105</w:t>
    </w:r>
    <w:r w:rsidR="00F50AFB">
      <w:rPr>
        <w:i/>
      </w:rPr>
      <w:tab/>
    </w:r>
    <w:r w:rsidR="00F50AFB">
      <w:rPr>
        <w:i/>
      </w:rPr>
      <w:tab/>
    </w:r>
    <w:r w:rsidR="00F50AFB" w:rsidRPr="006E7908">
      <w:rPr>
        <w:i/>
      </w:rPr>
      <w:t xml:space="preserve">Trang </w:t>
    </w:r>
    <w:sdt>
      <w:sdtPr>
        <w:id w:val="-144845565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50AFB">
          <w:fldChar w:fldCharType="begin"/>
        </w:r>
        <w:r w:rsidR="00F50AFB">
          <w:instrText xml:space="preserve"> PAGE   \* MERGEFORMAT </w:instrText>
        </w:r>
        <w:r w:rsidR="00F50AFB">
          <w:fldChar w:fldCharType="separate"/>
        </w:r>
        <w:r w:rsidR="00793A98">
          <w:rPr>
            <w:noProof/>
          </w:rPr>
          <w:t>3</w:t>
        </w:r>
        <w:r w:rsidR="00F50AFB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B5784" w14:textId="77777777" w:rsidR="00540E4E" w:rsidRDefault="00540E4E" w:rsidP="00C377C7">
      <w:pPr>
        <w:spacing w:after="0" w:line="240" w:lineRule="auto"/>
      </w:pPr>
      <w:r>
        <w:separator/>
      </w:r>
    </w:p>
  </w:footnote>
  <w:footnote w:type="continuationSeparator" w:id="0">
    <w:p w14:paraId="3FFA7BA8" w14:textId="77777777" w:rsidR="00540E4E" w:rsidRDefault="00540E4E" w:rsidP="00C37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A4DBE" w14:textId="77777777" w:rsidR="00C377C7" w:rsidRPr="00C377C7" w:rsidRDefault="00D56DD0" w:rsidP="00C377C7">
    <w:pPr>
      <w:tabs>
        <w:tab w:val="right" w:pos="10350"/>
      </w:tabs>
      <w:ind w:right="27"/>
      <w:rPr>
        <w:b/>
      </w:rPr>
    </w:pPr>
    <w:r w:rsidRPr="00B22743">
      <w:rPr>
        <w:noProof/>
      </w:rPr>
      <w:drawing>
        <wp:anchor distT="0" distB="0" distL="114300" distR="114300" simplePos="0" relativeHeight="251662336" behindDoc="0" locked="0" layoutInCell="1" allowOverlap="1" wp14:anchorId="2598ECC1" wp14:editId="76BF5F55">
          <wp:simplePos x="0" y="0"/>
          <wp:positionH relativeFrom="column">
            <wp:posOffset>1323975</wp:posOffset>
          </wp:positionH>
          <wp:positionV relativeFrom="paragraph">
            <wp:posOffset>415290</wp:posOffset>
          </wp:positionV>
          <wp:extent cx="2924175" cy="560070"/>
          <wp:effectExtent l="0" t="0" r="952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p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4175" cy="560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377C7">
      <w:rPr>
        <w:b/>
        <w:color w:val="4F81BD" w:themeColor="accent1"/>
        <w:sz w:val="5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CB5AE" w14:textId="2B03593B" w:rsidR="00E16291" w:rsidRDefault="00B86F88" w:rsidP="00F50AFB">
    <w:pPr>
      <w:pStyle w:val="Header"/>
      <w:pBdr>
        <w:bottom w:val="dotDash" w:sz="8" w:space="1" w:color="auto"/>
      </w:pBdr>
      <w:tabs>
        <w:tab w:val="clear" w:pos="9360"/>
        <w:tab w:val="right" w:pos="8640"/>
      </w:tabs>
    </w:pPr>
    <w:r>
      <w:t>PS49725_Võ Thanh Sơn</w:t>
    </w:r>
    <w:r w:rsidR="00CD1927">
      <w:tab/>
    </w:r>
    <w:r w:rsidR="00CD1927">
      <w:tab/>
      <w:t xml:space="preserve">LỚP: </w:t>
    </w:r>
    <w:r w:rsidR="00E5782F">
      <w:t>DP21301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8B2F4" w14:textId="2C42CE0D" w:rsidR="00E16291" w:rsidRPr="00CD1927" w:rsidRDefault="00B86F88" w:rsidP="00CD1927">
    <w:pPr>
      <w:pStyle w:val="Header"/>
      <w:pBdr>
        <w:bottom w:val="dotDash" w:sz="8" w:space="1" w:color="auto"/>
      </w:pBdr>
      <w:tabs>
        <w:tab w:val="clear" w:pos="9360"/>
        <w:tab w:val="right" w:pos="8640"/>
      </w:tabs>
    </w:pPr>
    <w:r>
      <w:t>PS49725_Võ Thanh Sơn</w:t>
    </w:r>
    <w:r w:rsidR="00CD1927">
      <w:tab/>
    </w:r>
    <w:r w:rsidR="00CD1927">
      <w:tab/>
      <w:t>LỚ</w:t>
    </w:r>
    <w:r w:rsidR="00024DB9">
      <w:t>P:</w:t>
    </w:r>
    <w:r w:rsidR="00E5782F">
      <w:t>DP21301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D82"/>
    <w:multiLevelType w:val="hybridMultilevel"/>
    <w:tmpl w:val="E2B032F4"/>
    <w:lvl w:ilvl="0" w:tplc="064AA14E">
      <w:start w:val="1"/>
      <w:numFmt w:val="decimal"/>
      <w:pStyle w:val="Heading3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F28A9"/>
    <w:multiLevelType w:val="hybridMultilevel"/>
    <w:tmpl w:val="80D01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7C2A"/>
    <w:multiLevelType w:val="hybridMultilevel"/>
    <w:tmpl w:val="281623CE"/>
    <w:lvl w:ilvl="0" w:tplc="BF246DD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4268B9"/>
    <w:multiLevelType w:val="hybridMultilevel"/>
    <w:tmpl w:val="724682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0C24B4"/>
    <w:multiLevelType w:val="hybridMultilevel"/>
    <w:tmpl w:val="F49250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341BD3"/>
    <w:multiLevelType w:val="hybridMultilevel"/>
    <w:tmpl w:val="6D3C23E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EF54BD0"/>
    <w:multiLevelType w:val="hybridMultilevel"/>
    <w:tmpl w:val="4AB8D1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C830E6"/>
    <w:multiLevelType w:val="hybridMultilevel"/>
    <w:tmpl w:val="73EEF8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B23F11"/>
    <w:multiLevelType w:val="hybridMultilevel"/>
    <w:tmpl w:val="442E17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6579C0"/>
    <w:multiLevelType w:val="hybridMultilevel"/>
    <w:tmpl w:val="10B8AB6E"/>
    <w:lvl w:ilvl="0" w:tplc="9690864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B66A33"/>
    <w:multiLevelType w:val="hybridMultilevel"/>
    <w:tmpl w:val="6BA637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491A99"/>
    <w:multiLevelType w:val="hybridMultilevel"/>
    <w:tmpl w:val="C11A9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C320D9"/>
    <w:multiLevelType w:val="hybridMultilevel"/>
    <w:tmpl w:val="9410B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34580"/>
    <w:multiLevelType w:val="hybridMultilevel"/>
    <w:tmpl w:val="B396ED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C96992"/>
    <w:multiLevelType w:val="hybridMultilevel"/>
    <w:tmpl w:val="C11A9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4957B0"/>
    <w:multiLevelType w:val="hybridMultilevel"/>
    <w:tmpl w:val="6BAC1F4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FB1B70"/>
    <w:multiLevelType w:val="hybridMultilevel"/>
    <w:tmpl w:val="8CA40C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740932"/>
    <w:multiLevelType w:val="hybridMultilevel"/>
    <w:tmpl w:val="03D8D4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9F2BFA"/>
    <w:multiLevelType w:val="hybridMultilevel"/>
    <w:tmpl w:val="C11A9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705712">
    <w:abstractNumId w:val="16"/>
  </w:num>
  <w:num w:numId="2" w16cid:durableId="1563835032">
    <w:abstractNumId w:val="2"/>
  </w:num>
  <w:num w:numId="3" w16cid:durableId="1254313479">
    <w:abstractNumId w:val="9"/>
  </w:num>
  <w:num w:numId="4" w16cid:durableId="84688449">
    <w:abstractNumId w:val="12"/>
  </w:num>
  <w:num w:numId="5" w16cid:durableId="495153067">
    <w:abstractNumId w:val="8"/>
  </w:num>
  <w:num w:numId="6" w16cid:durableId="1789658427">
    <w:abstractNumId w:val="6"/>
  </w:num>
  <w:num w:numId="7" w16cid:durableId="924454753">
    <w:abstractNumId w:val="17"/>
  </w:num>
  <w:num w:numId="8" w16cid:durableId="111094840">
    <w:abstractNumId w:val="1"/>
  </w:num>
  <w:num w:numId="9" w16cid:durableId="869343403">
    <w:abstractNumId w:val="5"/>
  </w:num>
  <w:num w:numId="10" w16cid:durableId="1619146564">
    <w:abstractNumId w:val="15"/>
  </w:num>
  <w:num w:numId="11" w16cid:durableId="256645452">
    <w:abstractNumId w:val="4"/>
  </w:num>
  <w:num w:numId="12" w16cid:durableId="814834555">
    <w:abstractNumId w:val="14"/>
  </w:num>
  <w:num w:numId="13" w16cid:durableId="995036399">
    <w:abstractNumId w:val="11"/>
  </w:num>
  <w:num w:numId="14" w16cid:durableId="1964383533">
    <w:abstractNumId w:val="18"/>
  </w:num>
  <w:num w:numId="15" w16cid:durableId="1319187185">
    <w:abstractNumId w:val="0"/>
  </w:num>
  <w:num w:numId="16" w16cid:durableId="1117524090">
    <w:abstractNumId w:val="0"/>
  </w:num>
  <w:num w:numId="17" w16cid:durableId="2005233283">
    <w:abstractNumId w:val="0"/>
  </w:num>
  <w:num w:numId="18" w16cid:durableId="598216329">
    <w:abstractNumId w:val="0"/>
    <w:lvlOverride w:ilvl="0">
      <w:startOverride w:val="1"/>
    </w:lvlOverride>
  </w:num>
  <w:num w:numId="19" w16cid:durableId="1822312260">
    <w:abstractNumId w:val="0"/>
    <w:lvlOverride w:ilvl="0">
      <w:startOverride w:val="1"/>
    </w:lvlOverride>
  </w:num>
  <w:num w:numId="20" w16cid:durableId="705834304">
    <w:abstractNumId w:val="13"/>
  </w:num>
  <w:num w:numId="21" w16cid:durableId="569002443">
    <w:abstractNumId w:val="3"/>
  </w:num>
  <w:num w:numId="22" w16cid:durableId="1931503927">
    <w:abstractNumId w:val="10"/>
  </w:num>
  <w:num w:numId="23" w16cid:durableId="11532593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9BA"/>
    <w:rsid w:val="00024DB9"/>
    <w:rsid w:val="00033C77"/>
    <w:rsid w:val="00053555"/>
    <w:rsid w:val="00091F13"/>
    <w:rsid w:val="00096F60"/>
    <w:rsid w:val="000A7A54"/>
    <w:rsid w:val="000C7452"/>
    <w:rsid w:val="000D7BE8"/>
    <w:rsid w:val="000F066B"/>
    <w:rsid w:val="000F2D81"/>
    <w:rsid w:val="00115EA7"/>
    <w:rsid w:val="00140D04"/>
    <w:rsid w:val="001D4324"/>
    <w:rsid w:val="001D7F7A"/>
    <w:rsid w:val="002526F2"/>
    <w:rsid w:val="002571F6"/>
    <w:rsid w:val="002626F7"/>
    <w:rsid w:val="002B69BA"/>
    <w:rsid w:val="002C1156"/>
    <w:rsid w:val="002D3BBE"/>
    <w:rsid w:val="002E47B1"/>
    <w:rsid w:val="002F6AC5"/>
    <w:rsid w:val="003079C0"/>
    <w:rsid w:val="00354983"/>
    <w:rsid w:val="003677D6"/>
    <w:rsid w:val="00384BAC"/>
    <w:rsid w:val="003C25A3"/>
    <w:rsid w:val="004A7DD8"/>
    <w:rsid w:val="005048AB"/>
    <w:rsid w:val="00536116"/>
    <w:rsid w:val="00540E4E"/>
    <w:rsid w:val="00552227"/>
    <w:rsid w:val="0055484F"/>
    <w:rsid w:val="005704CB"/>
    <w:rsid w:val="0057561B"/>
    <w:rsid w:val="00577C23"/>
    <w:rsid w:val="0059201B"/>
    <w:rsid w:val="00592AB0"/>
    <w:rsid w:val="0059519A"/>
    <w:rsid w:val="005C38E2"/>
    <w:rsid w:val="0068307E"/>
    <w:rsid w:val="006848D0"/>
    <w:rsid w:val="007139D1"/>
    <w:rsid w:val="0072030A"/>
    <w:rsid w:val="00751A11"/>
    <w:rsid w:val="00762DB8"/>
    <w:rsid w:val="007666CF"/>
    <w:rsid w:val="00783A2E"/>
    <w:rsid w:val="0079196E"/>
    <w:rsid w:val="00793A98"/>
    <w:rsid w:val="00794AFA"/>
    <w:rsid w:val="007A1F31"/>
    <w:rsid w:val="007B6E08"/>
    <w:rsid w:val="007E0B9A"/>
    <w:rsid w:val="007E4CA3"/>
    <w:rsid w:val="007F50C4"/>
    <w:rsid w:val="008064B6"/>
    <w:rsid w:val="00836778"/>
    <w:rsid w:val="008B5997"/>
    <w:rsid w:val="008D0DC4"/>
    <w:rsid w:val="008D5903"/>
    <w:rsid w:val="008E7C74"/>
    <w:rsid w:val="008F37FA"/>
    <w:rsid w:val="00910303"/>
    <w:rsid w:val="00996BD4"/>
    <w:rsid w:val="009D3B9B"/>
    <w:rsid w:val="009E43D0"/>
    <w:rsid w:val="00A24CF3"/>
    <w:rsid w:val="00A26790"/>
    <w:rsid w:val="00A35BE9"/>
    <w:rsid w:val="00A463DC"/>
    <w:rsid w:val="00A97216"/>
    <w:rsid w:val="00AB4D26"/>
    <w:rsid w:val="00AC4583"/>
    <w:rsid w:val="00B02692"/>
    <w:rsid w:val="00B1647C"/>
    <w:rsid w:val="00B531B2"/>
    <w:rsid w:val="00B553F2"/>
    <w:rsid w:val="00B627D9"/>
    <w:rsid w:val="00B65407"/>
    <w:rsid w:val="00B7510A"/>
    <w:rsid w:val="00B86F88"/>
    <w:rsid w:val="00BC6D0C"/>
    <w:rsid w:val="00C22CC1"/>
    <w:rsid w:val="00C35077"/>
    <w:rsid w:val="00C377C7"/>
    <w:rsid w:val="00CD1927"/>
    <w:rsid w:val="00D52F68"/>
    <w:rsid w:val="00D56DD0"/>
    <w:rsid w:val="00DA1934"/>
    <w:rsid w:val="00DC68FE"/>
    <w:rsid w:val="00DF3E4A"/>
    <w:rsid w:val="00E16291"/>
    <w:rsid w:val="00E30152"/>
    <w:rsid w:val="00E5782F"/>
    <w:rsid w:val="00E87414"/>
    <w:rsid w:val="00EF2DF3"/>
    <w:rsid w:val="00F05A29"/>
    <w:rsid w:val="00F1799F"/>
    <w:rsid w:val="00F3204D"/>
    <w:rsid w:val="00F50AFB"/>
    <w:rsid w:val="00F536D4"/>
    <w:rsid w:val="00F73B00"/>
    <w:rsid w:val="00F76E31"/>
    <w:rsid w:val="00F82759"/>
    <w:rsid w:val="00F82DD2"/>
    <w:rsid w:val="00F8416A"/>
    <w:rsid w:val="00FA5B77"/>
    <w:rsid w:val="00FB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252F2"/>
  <w15:docId w15:val="{ABCCD88E-8671-4B0B-87D2-222C2E455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7C7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2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A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D7F7A"/>
    <w:pPr>
      <w:keepNext/>
      <w:keepLines/>
      <w:numPr>
        <w:numId w:val="15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6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77C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C377C7"/>
    <w:rPr>
      <w:rFonts w:ascii="Tahoma" w:hAnsi="Tahoma" w:cs="Tahoma" w:hint="default"/>
      <w:b/>
      <w:bCs/>
      <w:i w:val="0"/>
      <w:iCs w:val="0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7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7C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7C7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162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16291"/>
    <w:pPr>
      <w:spacing w:before="120" w:after="120"/>
      <w:outlineLvl w:val="9"/>
    </w:pPr>
    <w:rPr>
      <w:rFonts w:ascii="Times New Roman" w:hAnsi="Times New Roman"/>
      <w:color w:val="auto"/>
      <w:sz w:val="3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56DD0"/>
    <w:pPr>
      <w:tabs>
        <w:tab w:val="right" w:leader="dot" w:pos="8820"/>
      </w:tabs>
      <w:spacing w:before="200" w:after="100"/>
      <w:ind w:left="720" w:hanging="720"/>
    </w:pPr>
    <w:rPr>
      <w:rFonts w:ascii="Tahoma" w:hAnsi="Tahoma"/>
      <w:sz w:val="22"/>
    </w:rPr>
  </w:style>
  <w:style w:type="character" w:styleId="Hyperlink">
    <w:name w:val="Hyperlink"/>
    <w:basedOn w:val="DefaultParagraphFont"/>
    <w:uiPriority w:val="99"/>
    <w:unhideWhenUsed/>
    <w:rsid w:val="00E1629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6DD0"/>
    <w:pPr>
      <w:spacing w:before="200" w:after="0"/>
      <w:ind w:left="720" w:hanging="720"/>
      <w:contextualSpacing/>
    </w:pPr>
    <w:rPr>
      <w:rFonts w:ascii="Tahoma" w:hAnsi="Tahoma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83A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87414"/>
    <w:pPr>
      <w:spacing w:after="100"/>
      <w:ind w:left="280"/>
    </w:pPr>
  </w:style>
  <w:style w:type="character" w:customStyle="1" w:styleId="Heading3Char">
    <w:name w:val="Heading 3 Char"/>
    <w:basedOn w:val="DefaultParagraphFont"/>
    <w:link w:val="Heading3"/>
    <w:uiPriority w:val="9"/>
    <w:rsid w:val="001D7F7A"/>
    <w:rPr>
      <w:rFonts w:asciiTheme="majorHAnsi" w:eastAsiaTheme="majorEastAsia" w:hAnsiTheme="majorHAnsi" w:cstheme="majorBidi"/>
      <w:color w:val="243F60" w:themeColor="accent1" w:themeShade="7F"/>
      <w:sz w:val="26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D7F7A"/>
    <w:pPr>
      <w:spacing w:after="100"/>
      <w:ind w:left="560"/>
    </w:pPr>
  </w:style>
  <w:style w:type="character" w:customStyle="1" w:styleId="fontstyle21">
    <w:name w:val="fontstyle21"/>
    <w:basedOn w:val="DefaultParagraphFont"/>
    <w:rsid w:val="005704CB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5704CB"/>
    <w:rPr>
      <w:rFonts w:ascii="Wingdings" w:hAnsi="Wingdings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Zalo%20Received%20Files\Assignment%20COM108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B107B1-9113-45A7-9485-E3FCE0356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 COM108 Template.dotx</Template>
  <TotalTime>116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Son Vo</cp:lastModifiedBy>
  <cp:revision>53</cp:revision>
  <dcterms:created xsi:type="dcterms:W3CDTF">2022-10-31T15:27:00Z</dcterms:created>
  <dcterms:modified xsi:type="dcterms:W3CDTF">2026-06-18T13:18:00Z</dcterms:modified>
</cp:coreProperties>
</file>